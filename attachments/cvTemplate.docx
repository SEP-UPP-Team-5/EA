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721A534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3AA87FF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6572C2A" wp14:editId="49460C6B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5AD438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6572C2A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14:paraId="4D5AD438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030091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DDAA8AE" w14:textId="58E8618A" w:rsidR="003D1B71" w:rsidRDefault="009A5BB7" w:rsidP="00310F17">
            <w:pPr>
              <w:pStyle w:val="Title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${candidateRequest.name}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«${candidateRequest.name}»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  <w:r w:rsidR="003D1B71" w:rsidRPr="00310F17">
              <w:br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${candidateRequest.surname}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«${candidateRequest.surname}»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  <w:p w14:paraId="6885DA73" w14:textId="77777777" w:rsidR="00315115" w:rsidRPr="00315115" w:rsidRDefault="00315115" w:rsidP="00315115"/>
        </w:tc>
      </w:tr>
      <w:tr w:rsidR="003D1B71" w14:paraId="5652676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6FAB5E4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B20F50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F276FE1EAC334CA08E5386C5ED016EBB"/>
              </w:placeholder>
              <w:temporary/>
              <w:showingPlcHdr/>
            </w:sdtPr>
            <w:sdtEndPr/>
            <w:sdtContent>
              <w:p w14:paraId="442C8C8E" w14:textId="77777777" w:rsidR="003D1B71" w:rsidRPr="00E572D6" w:rsidRDefault="003D1B71" w:rsidP="000F7352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7C18EA77" w14:textId="4C321044" w:rsidR="00152346" w:rsidRDefault="0012668C" w:rsidP="000F7352">
            <w:pPr>
              <w:tabs>
                <w:tab w:val="left" w:pos="1440"/>
                <w:tab w:val="left" w:pos="5400"/>
              </w:tabs>
              <w:rPr>
                <w:rFonts w:ascii="Times New Roman" w:hAnsi="Times New Roman"/>
                <w:sz w:val="28"/>
                <w:szCs w:val="28"/>
              </w:rPr>
            </w:pPr>
            <w:fldSimple w:instr=" MERGEFIELD  &quot;#foreach(${e} in ${candidateRequest.educationList})&quot;  \* MERGEFORMAT ">
              <w:r>
                <w:rPr>
                  <w:noProof/>
                </w:rPr>
                <w:t>«#foreach(${e} in ${candidateRequest.educ»</w:t>
              </w:r>
            </w:fldSimple>
          </w:p>
          <w:p w14:paraId="62E7D0FD" w14:textId="00CAEA62" w:rsidR="00152346" w:rsidRDefault="00152346" w:rsidP="000F7352">
            <w:pPr>
              <w:pStyle w:val="Experience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</w:t>
            </w:r>
            <w:r w:rsidR="004705B7">
              <w:rPr>
                <w:rFonts w:eastAsia="Times New Roman" w:cs="Times New Roman"/>
                <w:szCs w:val="22"/>
              </w:rPr>
              <w:fldChar w:fldCharType="begin"/>
            </w:r>
            <w:r w:rsidR="004705B7">
              <w:rPr>
                <w:rFonts w:eastAsia="Times New Roman" w:cs="Times New Roman"/>
                <w:szCs w:val="22"/>
              </w:rPr>
              <w:instrText xml:space="preserve"> MERGEFIELD  ${e.startDate}  \* MERGEFORMAT </w:instrText>
            </w:r>
            <w:r w:rsidR="004705B7">
              <w:rPr>
                <w:rFonts w:eastAsia="Times New Roman" w:cs="Times New Roman"/>
                <w:szCs w:val="22"/>
              </w:rPr>
              <w:fldChar w:fldCharType="separate"/>
            </w:r>
            <w:r w:rsidR="004705B7">
              <w:rPr>
                <w:rFonts w:eastAsia="Times New Roman" w:cs="Times New Roman"/>
                <w:noProof/>
                <w:szCs w:val="22"/>
              </w:rPr>
              <w:t>«${e.startDate}»</w:t>
            </w:r>
            <w:r w:rsidR="004705B7"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 xml:space="preserve"> – </w:t>
            </w:r>
            <w:r w:rsidR="00F55DA2">
              <w:rPr>
                <w:rFonts w:eastAsia="Times New Roman" w:cs="Times New Roman"/>
                <w:szCs w:val="22"/>
              </w:rPr>
              <w:fldChar w:fldCharType="begin"/>
            </w:r>
            <w:r w:rsidR="00F55DA2">
              <w:rPr>
                <w:rFonts w:eastAsia="Times New Roman" w:cs="Times New Roman"/>
                <w:szCs w:val="22"/>
              </w:rPr>
              <w:instrText xml:space="preserve"> MERGEFIELD  ${e.endDate}  \* MERGEFORMAT </w:instrText>
            </w:r>
            <w:r w:rsidR="00F55DA2">
              <w:rPr>
                <w:rFonts w:eastAsia="Times New Roman" w:cs="Times New Roman"/>
                <w:szCs w:val="22"/>
              </w:rPr>
              <w:fldChar w:fldCharType="separate"/>
            </w:r>
            <w:r w:rsidR="00F55DA2">
              <w:rPr>
                <w:rFonts w:eastAsia="Times New Roman" w:cs="Times New Roman"/>
                <w:noProof/>
                <w:szCs w:val="22"/>
              </w:rPr>
              <w:t>«${e.endDate}»</w:t>
            </w:r>
            <w:r w:rsidR="00F55DA2"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>]</w:t>
            </w:r>
          </w:p>
          <w:p w14:paraId="72495A31" w14:textId="52DA3568" w:rsidR="0015792D" w:rsidRDefault="00152346" w:rsidP="000F7352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[</w:t>
            </w:r>
            <w:r w:rsidR="0009145D">
              <w:rPr>
                <w:rFonts w:ascii="Calibri" w:hAnsi="Calibri" w:cs="Calibri"/>
                <w:sz w:val="28"/>
                <w:szCs w:val="28"/>
              </w:rPr>
              <w:fldChar w:fldCharType="begin"/>
            </w:r>
            <w:r w:rsidR="0009145D">
              <w:rPr>
                <w:rFonts w:ascii="Calibri" w:hAnsi="Calibri" w:cs="Calibri"/>
                <w:sz w:val="28"/>
                <w:szCs w:val="28"/>
              </w:rPr>
              <w:instrText xml:space="preserve"> MERGEFIELD  ${e.name}  \* MERGEFORMAT </w:instrText>
            </w:r>
            <w:r w:rsidR="0009145D">
              <w:rPr>
                <w:rFonts w:ascii="Calibri" w:hAnsi="Calibri" w:cs="Calibri"/>
                <w:sz w:val="28"/>
                <w:szCs w:val="28"/>
              </w:rPr>
              <w:fldChar w:fldCharType="separate"/>
            </w:r>
            <w:r w:rsidR="0009145D">
              <w:rPr>
                <w:rFonts w:ascii="Calibri" w:hAnsi="Calibri" w:cs="Calibri"/>
                <w:noProof/>
                <w:sz w:val="28"/>
                <w:szCs w:val="28"/>
              </w:rPr>
              <w:t>«${e.name}»</w:t>
            </w:r>
            <w:r w:rsidR="0009145D">
              <w:rPr>
                <w:rFonts w:ascii="Calibri" w:hAnsi="Calibri" w:cs="Calibri"/>
                <w:sz w:val="28"/>
                <w:szCs w:val="28"/>
              </w:rPr>
              <w:fldChar w:fldCharType="end"/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</w:p>
          <w:p w14:paraId="0315F34E" w14:textId="790DA5D4" w:rsidR="0015792D" w:rsidRDefault="00F55DA2" w:rsidP="000F7352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${e.country}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«${e.country}»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  <w:r w:rsidR="0015792D">
              <w:rPr>
                <w:rStyle w:val="Strong"/>
                <w:rFonts w:ascii="Calibri" w:hAnsi="Calibri" w:cs="Calibri"/>
              </w:rPr>
              <w:t xml:space="preserve"> </w:t>
            </w: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${e.city}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«${e.city}»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</w:p>
          <w:p w14:paraId="7DECCFC9" w14:textId="77777777" w:rsidR="00152346" w:rsidRPr="00315115" w:rsidRDefault="00CF1908" w:rsidP="000F7352">
            <w:pPr>
              <w:pStyle w:val="Experience"/>
            </w:pPr>
            <w:r>
              <w:fldChar w:fldCharType="begin"/>
            </w:r>
            <w:r>
              <w:instrText xml:space="preserve"> MERGEFIELD  #end  \* MERGEFORMAT </w:instrText>
            </w:r>
            <w:r>
              <w:fldChar w:fldCharType="separate"/>
            </w:r>
            <w:r w:rsidR="00152346">
              <w:rPr>
                <w:rFonts w:ascii="Times New Roman" w:hAnsi="Times New Roman" w:cs="Times New Roman"/>
                <w:noProof/>
                <w:sz w:val="28"/>
                <w:szCs w:val="28"/>
              </w:rPr>
              <w:t>«#end»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p>
          <w:p w14:paraId="00EC5F43" w14:textId="77777777" w:rsidR="003D1B71" w:rsidRPr="00740017" w:rsidRDefault="003D1B71" w:rsidP="000F7352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14:paraId="070F4FF4" w14:textId="77777777" w:rsidR="003D1B71" w:rsidRPr="00E572D6" w:rsidRDefault="003D1B71" w:rsidP="000F7352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717B0979" w14:textId="77777777" w:rsidR="003D1B71" w:rsidRPr="00740017" w:rsidRDefault="003D1B71" w:rsidP="000F7352">
            <w:pPr>
              <w:rPr>
                <w:rFonts w:ascii="Calibri" w:hAnsi="Calibri" w:cs="Calibri"/>
              </w:rPr>
            </w:pPr>
          </w:p>
          <w:p w14:paraId="18275764" w14:textId="77777777" w:rsidR="003D1B71" w:rsidRPr="00E572D6" w:rsidRDefault="003D1B71" w:rsidP="000F7352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38504CE7" w14:textId="77777777" w:rsidR="003D1B71" w:rsidRPr="00740017" w:rsidRDefault="003D1B71" w:rsidP="000F7352">
            <w:pPr>
              <w:rPr>
                <w:rFonts w:ascii="Calibri" w:hAnsi="Calibri" w:cs="Calibri"/>
              </w:rPr>
            </w:pPr>
          </w:p>
          <w:p w14:paraId="7BA30EE2" w14:textId="77777777" w:rsidR="003D1B71" w:rsidRPr="00E572D6" w:rsidRDefault="003D1B71" w:rsidP="000F7352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397EF38E" w14:textId="77777777" w:rsidR="003D1B71" w:rsidRPr="0056708E" w:rsidRDefault="003D1B71" w:rsidP="000F7352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7DDAC4F6" w14:textId="77777777" w:rsidTr="003D1B71">
        <w:trPr>
          <w:trHeight w:val="1164"/>
        </w:trPr>
        <w:tc>
          <w:tcPr>
            <w:tcW w:w="720" w:type="dxa"/>
          </w:tcPr>
          <w:p w14:paraId="3254B115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61A38F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67090AE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0F3A3AB" w14:textId="77777777" w:rsidR="003D1B71" w:rsidRPr="00590471" w:rsidRDefault="003D1B71" w:rsidP="00222466"/>
        </w:tc>
      </w:tr>
      <w:tr w:rsidR="003D1B71" w14:paraId="030C50C1" w14:textId="77777777" w:rsidTr="003D1B71">
        <w:trPr>
          <w:trHeight w:val="543"/>
        </w:trPr>
        <w:tc>
          <w:tcPr>
            <w:tcW w:w="720" w:type="dxa"/>
          </w:tcPr>
          <w:p w14:paraId="4CC31C8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4298CE7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573173" wp14:editId="6F10D4AD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A360D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90F6669" w14:textId="7BA0C7D2" w:rsidR="003D1B71" w:rsidRPr="00380FD1" w:rsidRDefault="009A5BB7" w:rsidP="00E370AF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${candidateRequest.address}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«${candidateRequest.address}»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14:paraId="5ED8CAF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DEE890B" w14:textId="77777777" w:rsidR="003D1B71" w:rsidRDefault="003D1B71" w:rsidP="005801E5">
            <w:pPr>
              <w:pStyle w:val="Heading1"/>
            </w:pPr>
          </w:p>
        </w:tc>
      </w:tr>
      <w:tr w:rsidR="003D1B71" w14:paraId="79E3807D" w14:textId="77777777" w:rsidTr="003D1B71">
        <w:trPr>
          <w:trHeight w:val="183"/>
        </w:trPr>
        <w:tc>
          <w:tcPr>
            <w:tcW w:w="720" w:type="dxa"/>
          </w:tcPr>
          <w:p w14:paraId="0A82A2DB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0AE5B84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BF9AB0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4227B5D" w14:textId="77777777" w:rsidR="003D1B71" w:rsidRDefault="003D1B71" w:rsidP="005801E5">
            <w:pPr>
              <w:pStyle w:val="Heading1"/>
            </w:pPr>
          </w:p>
        </w:tc>
      </w:tr>
      <w:tr w:rsidR="003D1B71" w14:paraId="124F7776" w14:textId="77777777" w:rsidTr="003D1B71">
        <w:trPr>
          <w:trHeight w:val="624"/>
        </w:trPr>
        <w:tc>
          <w:tcPr>
            <w:tcW w:w="720" w:type="dxa"/>
          </w:tcPr>
          <w:p w14:paraId="27C5363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3BDD118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BBF11F" wp14:editId="0C1E314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F4D98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40B5BE3" w14:textId="648B6048" w:rsidR="003D1B71" w:rsidRPr="00380FD1" w:rsidRDefault="009A5BB7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${candidateRequest.telephoneNumber}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«${candidateRequest.telephoneNumber}»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14:paraId="32D0E8F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385E283" w14:textId="77777777" w:rsidR="003D1B71" w:rsidRDefault="003D1B71" w:rsidP="005801E5">
            <w:pPr>
              <w:pStyle w:val="Heading1"/>
            </w:pPr>
          </w:p>
        </w:tc>
      </w:tr>
      <w:tr w:rsidR="003D1B71" w14:paraId="21C18944" w14:textId="77777777" w:rsidTr="003D1B71">
        <w:trPr>
          <w:trHeight w:val="183"/>
        </w:trPr>
        <w:tc>
          <w:tcPr>
            <w:tcW w:w="720" w:type="dxa"/>
          </w:tcPr>
          <w:p w14:paraId="0DA6A25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CAFA1F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8E5C5A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1DC0BE7" w14:textId="77777777" w:rsidR="003D1B71" w:rsidRDefault="003D1B71" w:rsidP="005801E5">
            <w:pPr>
              <w:pStyle w:val="Heading1"/>
            </w:pPr>
          </w:p>
        </w:tc>
      </w:tr>
      <w:tr w:rsidR="003D1B71" w14:paraId="3317970C" w14:textId="77777777" w:rsidTr="003D1B71">
        <w:trPr>
          <w:trHeight w:val="633"/>
        </w:trPr>
        <w:tc>
          <w:tcPr>
            <w:tcW w:w="720" w:type="dxa"/>
          </w:tcPr>
          <w:p w14:paraId="18BBC25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61BEFED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D54D30B" wp14:editId="3A3148E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E4F3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8D05341" w14:textId="5343BA4C" w:rsidR="003D1B71" w:rsidRPr="00380FD1" w:rsidRDefault="009A5BB7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${candidateRequest.email}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«${candidateRequest.email}»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14:paraId="5B16BDB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2787B1C" w14:textId="77777777" w:rsidR="003D1B71" w:rsidRDefault="003D1B71" w:rsidP="005801E5">
            <w:pPr>
              <w:pStyle w:val="Heading1"/>
            </w:pPr>
          </w:p>
        </w:tc>
      </w:tr>
      <w:tr w:rsidR="003D1B71" w14:paraId="36F6D7C4" w14:textId="77777777" w:rsidTr="003D1B71">
        <w:trPr>
          <w:trHeight w:val="174"/>
        </w:trPr>
        <w:tc>
          <w:tcPr>
            <w:tcW w:w="720" w:type="dxa"/>
          </w:tcPr>
          <w:p w14:paraId="2B0A71D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ABE0DB6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820D95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F3E6008" w14:textId="77777777" w:rsidR="003D1B71" w:rsidRDefault="003D1B71" w:rsidP="005801E5">
            <w:pPr>
              <w:pStyle w:val="Heading1"/>
            </w:pPr>
          </w:p>
        </w:tc>
      </w:tr>
      <w:tr w:rsidR="003D1B71" w14:paraId="3ED42BCD" w14:textId="77777777" w:rsidTr="003D1B71">
        <w:trPr>
          <w:trHeight w:val="633"/>
        </w:trPr>
        <w:tc>
          <w:tcPr>
            <w:tcW w:w="720" w:type="dxa"/>
          </w:tcPr>
          <w:p w14:paraId="36C0514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AFAA075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EA5A8E" w14:textId="77777777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78A0E04F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ECA3806" w14:textId="77777777" w:rsidR="003D1B71" w:rsidRDefault="003D1B71" w:rsidP="005801E5">
            <w:pPr>
              <w:pStyle w:val="Heading1"/>
            </w:pPr>
          </w:p>
        </w:tc>
      </w:tr>
      <w:tr w:rsidR="003D1B71" w14:paraId="797E26B1" w14:textId="77777777" w:rsidTr="003D1B71">
        <w:trPr>
          <w:trHeight w:val="2448"/>
        </w:trPr>
        <w:tc>
          <w:tcPr>
            <w:tcW w:w="720" w:type="dxa"/>
          </w:tcPr>
          <w:p w14:paraId="6CA12758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D6F4CEE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31E7514E" w14:textId="77777777" w:rsidR="003D1B71" w:rsidRDefault="003D1B71" w:rsidP="00222466"/>
        </w:tc>
        <w:tc>
          <w:tcPr>
            <w:tcW w:w="6607" w:type="dxa"/>
            <w:vMerge/>
          </w:tcPr>
          <w:p w14:paraId="1226E725" w14:textId="77777777" w:rsidR="003D1B71" w:rsidRDefault="003D1B71" w:rsidP="00222466"/>
        </w:tc>
      </w:tr>
    </w:tbl>
    <w:p w14:paraId="779F539A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6E66F" w14:textId="77777777" w:rsidR="00CF1908" w:rsidRDefault="00CF1908" w:rsidP="00590471">
      <w:r>
        <w:separator/>
      </w:r>
    </w:p>
  </w:endnote>
  <w:endnote w:type="continuationSeparator" w:id="0">
    <w:p w14:paraId="2DD75FB1" w14:textId="77777777" w:rsidR="00CF1908" w:rsidRDefault="00CF190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702FF" w14:textId="77777777" w:rsidR="00CF1908" w:rsidRDefault="00CF1908" w:rsidP="00590471">
      <w:r>
        <w:separator/>
      </w:r>
    </w:p>
  </w:footnote>
  <w:footnote w:type="continuationSeparator" w:id="0">
    <w:p w14:paraId="41420607" w14:textId="77777777" w:rsidR="00CF1908" w:rsidRDefault="00CF190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7D5FB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01EBC7" wp14:editId="19BEF21C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375A8E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C171B"/>
    <w:multiLevelType w:val="hybridMultilevel"/>
    <w:tmpl w:val="1A60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0AF"/>
    <w:rsid w:val="000568F1"/>
    <w:rsid w:val="00060042"/>
    <w:rsid w:val="0008685D"/>
    <w:rsid w:val="00090860"/>
    <w:rsid w:val="0009145D"/>
    <w:rsid w:val="000D3D01"/>
    <w:rsid w:val="000F7352"/>
    <w:rsid w:val="001106DA"/>
    <w:rsid w:val="00112FD7"/>
    <w:rsid w:val="0012668C"/>
    <w:rsid w:val="00150ABD"/>
    <w:rsid w:val="00152346"/>
    <w:rsid w:val="0015792D"/>
    <w:rsid w:val="001946FC"/>
    <w:rsid w:val="002144CD"/>
    <w:rsid w:val="00222466"/>
    <w:rsid w:val="0024753C"/>
    <w:rsid w:val="00276026"/>
    <w:rsid w:val="002B4549"/>
    <w:rsid w:val="00310F17"/>
    <w:rsid w:val="00315115"/>
    <w:rsid w:val="00322A46"/>
    <w:rsid w:val="003326CB"/>
    <w:rsid w:val="00353B60"/>
    <w:rsid w:val="00376291"/>
    <w:rsid w:val="00380FD1"/>
    <w:rsid w:val="00383D02"/>
    <w:rsid w:val="00385DE7"/>
    <w:rsid w:val="003D1B71"/>
    <w:rsid w:val="00407127"/>
    <w:rsid w:val="004705B7"/>
    <w:rsid w:val="004D030A"/>
    <w:rsid w:val="004E158A"/>
    <w:rsid w:val="00502C7B"/>
    <w:rsid w:val="005542CF"/>
    <w:rsid w:val="00565C77"/>
    <w:rsid w:val="0056708E"/>
    <w:rsid w:val="005801E5"/>
    <w:rsid w:val="00586363"/>
    <w:rsid w:val="00590471"/>
    <w:rsid w:val="005D01FA"/>
    <w:rsid w:val="00653E17"/>
    <w:rsid w:val="0068530E"/>
    <w:rsid w:val="006A08E8"/>
    <w:rsid w:val="006D79A8"/>
    <w:rsid w:val="00721663"/>
    <w:rsid w:val="0072353B"/>
    <w:rsid w:val="007575B6"/>
    <w:rsid w:val="007A3E30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03EF"/>
    <w:rsid w:val="008C2CFC"/>
    <w:rsid w:val="00912DC8"/>
    <w:rsid w:val="009475DC"/>
    <w:rsid w:val="00967B93"/>
    <w:rsid w:val="009A5BB7"/>
    <w:rsid w:val="009B0488"/>
    <w:rsid w:val="009D090F"/>
    <w:rsid w:val="00A31464"/>
    <w:rsid w:val="00A31B16"/>
    <w:rsid w:val="00A33613"/>
    <w:rsid w:val="00A47A8D"/>
    <w:rsid w:val="00AC6C7E"/>
    <w:rsid w:val="00AE6AFC"/>
    <w:rsid w:val="00AF6C42"/>
    <w:rsid w:val="00B03EC2"/>
    <w:rsid w:val="00B4158A"/>
    <w:rsid w:val="00B45DD9"/>
    <w:rsid w:val="00B6466C"/>
    <w:rsid w:val="00B81309"/>
    <w:rsid w:val="00BB1B5D"/>
    <w:rsid w:val="00BC22C7"/>
    <w:rsid w:val="00BD195A"/>
    <w:rsid w:val="00C07240"/>
    <w:rsid w:val="00C14078"/>
    <w:rsid w:val="00C9382A"/>
    <w:rsid w:val="00CE1E3D"/>
    <w:rsid w:val="00CF1908"/>
    <w:rsid w:val="00D053FA"/>
    <w:rsid w:val="00DC3F0A"/>
    <w:rsid w:val="00E25ACA"/>
    <w:rsid w:val="00E25B0B"/>
    <w:rsid w:val="00E26AED"/>
    <w:rsid w:val="00E33C99"/>
    <w:rsid w:val="00E370AF"/>
    <w:rsid w:val="00E73AB8"/>
    <w:rsid w:val="00E90A60"/>
    <w:rsid w:val="00ED47F7"/>
    <w:rsid w:val="00EE7E09"/>
    <w:rsid w:val="00F0223C"/>
    <w:rsid w:val="00F3235D"/>
    <w:rsid w:val="00F32393"/>
    <w:rsid w:val="00F55DA2"/>
    <w:rsid w:val="00F878BD"/>
    <w:rsid w:val="00FD285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D16F0B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152346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3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2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ica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76FE1EAC334CA08E5386C5ED016E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67EDC6-4580-4842-99AF-5C1490E0DC4B}"/>
      </w:docPartPr>
      <w:docPartBody>
        <w:p w:rsidR="00691173" w:rsidRDefault="008B6C20">
          <w:pPr>
            <w:pStyle w:val="F276FE1EAC334CA08E5386C5ED016EBB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54B7"/>
    <w:rsid w:val="00086F8D"/>
    <w:rsid w:val="00405C38"/>
    <w:rsid w:val="004954B7"/>
    <w:rsid w:val="00691173"/>
    <w:rsid w:val="00772CC9"/>
    <w:rsid w:val="008B6C20"/>
    <w:rsid w:val="008D7F73"/>
    <w:rsid w:val="00AB517B"/>
    <w:rsid w:val="00B5388C"/>
    <w:rsid w:val="00C04AD1"/>
    <w:rsid w:val="00E43BA1"/>
    <w:rsid w:val="00EA2841"/>
    <w:rsid w:val="00EB2C50"/>
    <w:rsid w:val="00F3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76FE1EAC334CA08E5386C5ED016EBB">
    <w:name w:val="F276FE1EAC334CA08E5386C5ED016EBB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resume.dotx</Template>
  <TotalTime>0</TotalTime>
  <Pages>1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2022-12-29T15:25:00Z</dcterms:created>
  <dcterms:modified xsi:type="dcterms:W3CDTF">2023-01-13T13:00:00Z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